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21212"/>
  <w:body>
    <w:p w14:paraId="1B625D35" w14:textId="1DFE8B20" w:rsidR="00E85153" w:rsidRDefault="00E85153" w:rsidP="00E85153">
      <w:pPr>
        <w:pStyle w:val="MainHeading"/>
      </w:pPr>
      <w:r>
        <w:t xml:space="preserve">Roadmap </w:t>
      </w:r>
    </w:p>
    <w:p w14:paraId="7DB9E03C" w14:textId="2D43C17B" w:rsidR="0062394E" w:rsidRDefault="0062394E" w:rsidP="0062394E">
      <w:pPr>
        <w:pStyle w:val="Topic"/>
      </w:pPr>
      <w:r w:rsidRPr="005B6FC8">
        <w:t>Week 1 — Absolute Foundations</w:t>
      </w:r>
    </w:p>
    <w:p w14:paraId="5EDC4EA3" w14:textId="2B006C27" w:rsidR="0062394E" w:rsidRPr="0062394E" w:rsidRDefault="0062394E" w:rsidP="0062394E">
      <w:pPr>
        <w:pStyle w:val="ParagraphText"/>
        <w:rPr>
          <w:rStyle w:val="ParagraphTextChar"/>
        </w:rPr>
      </w:pPr>
      <w:r w:rsidRPr="0062394E">
        <w:rPr>
          <w:rStyle w:val="KeywordsChar"/>
        </w:rPr>
        <w:t>Goal:</w:t>
      </w:r>
      <w:r w:rsidR="003D59EB" w:rsidRPr="003D59EB">
        <w:rPr>
          <w:rStyle w:val="ParagraphTextChar"/>
        </w:rPr>
        <w:t xml:space="preserve"> Learn how images, video streams, and colors work in OpenCV, and confidently perform basic image manipulation.</w:t>
      </w:r>
    </w:p>
    <w:p w14:paraId="44C1B255" w14:textId="77777777" w:rsidR="0062394E" w:rsidRPr="005B6FC8" w:rsidRDefault="0062394E" w:rsidP="0062394E">
      <w:pPr>
        <w:pStyle w:val="Sub-Topic"/>
      </w:pPr>
      <w:r w:rsidRPr="005B6FC8">
        <w:t>Day 1</w:t>
      </w:r>
      <w:r>
        <w:t>: Understanding the basics</w:t>
      </w:r>
    </w:p>
    <w:p w14:paraId="55E34F07" w14:textId="77777777" w:rsidR="0062394E" w:rsidRDefault="0062394E" w:rsidP="0062394E">
      <w:pPr>
        <w:pStyle w:val="ParagraphText"/>
        <w:numPr>
          <w:ilvl w:val="0"/>
          <w:numId w:val="14"/>
        </w:numPr>
      </w:pPr>
      <w:r>
        <w:t xml:space="preserve">Be able to capture video from a camera </w:t>
      </w:r>
    </w:p>
    <w:p w14:paraId="0C5BABD1" w14:textId="77777777" w:rsidR="0062394E" w:rsidRDefault="0062394E" w:rsidP="0062394E">
      <w:pPr>
        <w:pStyle w:val="ParagraphText"/>
        <w:numPr>
          <w:ilvl w:val="0"/>
          <w:numId w:val="14"/>
        </w:numPr>
      </w:pPr>
      <w:r>
        <w:t xml:space="preserve">Understand what a frame is </w:t>
      </w:r>
    </w:p>
    <w:p w14:paraId="33DB3676" w14:textId="77777777" w:rsidR="0062394E" w:rsidRDefault="0062394E" w:rsidP="0062394E">
      <w:pPr>
        <w:pStyle w:val="ParagraphText"/>
        <w:numPr>
          <w:ilvl w:val="0"/>
          <w:numId w:val="14"/>
        </w:numPr>
      </w:pPr>
      <w:r>
        <w:t xml:space="preserve">Know how pixels and arrays represent images </w:t>
      </w:r>
    </w:p>
    <w:p w14:paraId="7BC515EB" w14:textId="77777777" w:rsidR="0062394E" w:rsidRPr="005B6FC8" w:rsidRDefault="0062394E" w:rsidP="0062394E">
      <w:pPr>
        <w:pStyle w:val="ParagraphText"/>
        <w:numPr>
          <w:ilvl w:val="0"/>
          <w:numId w:val="14"/>
        </w:numPr>
      </w:pPr>
      <w:r>
        <w:t>Display frames in color and in grayscale</w:t>
      </w:r>
    </w:p>
    <w:p w14:paraId="52E6DC65" w14:textId="77777777" w:rsidR="0062394E" w:rsidRPr="005B6FC8" w:rsidRDefault="003F50F3" w:rsidP="0062394E">
      <w:pPr>
        <w:pStyle w:val="ParagraphText"/>
      </w:pPr>
      <w:r>
        <w:pict w14:anchorId="10FB4A47">
          <v:rect id="_x0000_i1025" style="width:0;height:1.5pt" o:hralign="center" o:hrstd="t" o:hr="t" fillcolor="#a0a0a0" stroked="f"/>
        </w:pict>
      </w:r>
    </w:p>
    <w:p w14:paraId="7DA1EAA0" w14:textId="28318089" w:rsidR="0062394E" w:rsidRPr="005B6FC8" w:rsidRDefault="0062394E" w:rsidP="0062394E">
      <w:pPr>
        <w:pStyle w:val="Sub-Topic"/>
      </w:pPr>
      <w:r w:rsidRPr="005B6FC8">
        <w:t>Day 2</w:t>
      </w:r>
      <w:r>
        <w:t xml:space="preserve">: </w:t>
      </w:r>
      <w:r w:rsidR="00B16D9A" w:rsidRPr="00932AD6">
        <w:t>Understand</w:t>
      </w:r>
      <w:r w:rsidR="00B16D9A">
        <w:t>ing</w:t>
      </w:r>
      <w:r>
        <w:t xml:space="preserve"> Video Streams in OpenCV</w:t>
      </w:r>
    </w:p>
    <w:p w14:paraId="47B2F775" w14:textId="77777777" w:rsidR="0062394E" w:rsidRDefault="0062394E" w:rsidP="0062394E">
      <w:pPr>
        <w:pStyle w:val="ParagraphText"/>
        <w:numPr>
          <w:ilvl w:val="0"/>
          <w:numId w:val="15"/>
        </w:numPr>
      </w:pPr>
      <w:r>
        <w:t xml:space="preserve">Understand how frames are read from a camera </w:t>
      </w:r>
    </w:p>
    <w:p w14:paraId="37CC1CBF" w14:textId="77777777" w:rsidR="0062394E" w:rsidRDefault="0062394E" w:rsidP="0062394E">
      <w:pPr>
        <w:pStyle w:val="ParagraphText"/>
        <w:numPr>
          <w:ilvl w:val="0"/>
          <w:numId w:val="15"/>
        </w:numPr>
      </w:pPr>
      <w:r>
        <w:t xml:space="preserve">Know what ret and frame mean </w:t>
      </w:r>
    </w:p>
    <w:p w14:paraId="2C778BAD" w14:textId="77777777" w:rsidR="0062394E" w:rsidRDefault="0062394E" w:rsidP="0062394E">
      <w:pPr>
        <w:pStyle w:val="ParagraphText"/>
        <w:numPr>
          <w:ilvl w:val="0"/>
          <w:numId w:val="15"/>
        </w:numPr>
      </w:pPr>
      <w:r>
        <w:t xml:space="preserve">Understand how OpenCV creates live video using frames </w:t>
      </w:r>
    </w:p>
    <w:p w14:paraId="01363FD9" w14:textId="77777777" w:rsidR="0062394E" w:rsidRPr="005B6FC8" w:rsidRDefault="0062394E" w:rsidP="0062394E">
      <w:pPr>
        <w:pStyle w:val="ParagraphText"/>
        <w:numPr>
          <w:ilvl w:val="0"/>
          <w:numId w:val="15"/>
        </w:numPr>
      </w:pPr>
      <w:r>
        <w:t>Clearly know why while True is mandatory</w:t>
      </w:r>
    </w:p>
    <w:p w14:paraId="193C0CB3" w14:textId="77777777" w:rsidR="0062394E" w:rsidRPr="005B6FC8" w:rsidRDefault="003F50F3" w:rsidP="0062394E">
      <w:pPr>
        <w:pStyle w:val="ParagraphText"/>
      </w:pPr>
      <w:r>
        <w:pict w14:anchorId="135D39DF">
          <v:rect id="_x0000_i1026" style="width:0;height:1.5pt" o:hralign="center" o:hrstd="t" o:hr="t" fillcolor="#a0a0a0" stroked="f"/>
        </w:pict>
      </w:r>
    </w:p>
    <w:p w14:paraId="76DE9117" w14:textId="77777777" w:rsidR="002E1A79" w:rsidRDefault="002E1A79">
      <w:pPr>
        <w:rPr>
          <w:rFonts w:ascii="Montserrat SemiBold" w:eastAsia="MS PMincho" w:hAnsi="Montserrat SemiBold"/>
          <w:color w:val="4FC3F7"/>
          <w:spacing w:val="2"/>
          <w:sz w:val="28"/>
          <w:szCs w:val="28"/>
        </w:rPr>
      </w:pPr>
      <w:r>
        <w:br w:type="page"/>
      </w:r>
    </w:p>
    <w:p w14:paraId="2FBFF098" w14:textId="43463150" w:rsidR="0062394E" w:rsidRPr="005B6FC8" w:rsidRDefault="0062394E" w:rsidP="0062394E">
      <w:pPr>
        <w:pStyle w:val="Sub-Topic"/>
      </w:pPr>
      <w:r w:rsidRPr="005B6FC8">
        <w:lastRenderedPageBreak/>
        <w:t>Day 3</w:t>
      </w:r>
      <w:r>
        <w:t xml:space="preserve">: </w:t>
      </w:r>
      <w:r w:rsidRPr="00DF011B">
        <w:t>Controlling Playback &amp; Exiting Video</w:t>
      </w:r>
    </w:p>
    <w:p w14:paraId="717DB3B8" w14:textId="77777777" w:rsidR="0062394E" w:rsidRDefault="0062394E" w:rsidP="0062394E">
      <w:pPr>
        <w:pStyle w:val="ParagraphText"/>
        <w:numPr>
          <w:ilvl w:val="0"/>
          <w:numId w:val="16"/>
        </w:numPr>
      </w:pPr>
      <w:r>
        <w:t>Understand how keyboard input is captured in OpenCV</w:t>
      </w:r>
    </w:p>
    <w:p w14:paraId="7E64A0C0" w14:textId="77777777" w:rsidR="0062394E" w:rsidRDefault="0062394E" w:rsidP="0062394E">
      <w:pPr>
        <w:pStyle w:val="ParagraphText"/>
        <w:numPr>
          <w:ilvl w:val="0"/>
          <w:numId w:val="16"/>
        </w:numPr>
      </w:pPr>
      <w:r>
        <w:t>Know what cv2.waitKey() does and what it returns</w:t>
      </w:r>
    </w:p>
    <w:p w14:paraId="7577D491" w14:textId="77777777" w:rsidR="0062394E" w:rsidRDefault="0062394E" w:rsidP="0062394E">
      <w:pPr>
        <w:pStyle w:val="ParagraphText"/>
        <w:numPr>
          <w:ilvl w:val="0"/>
          <w:numId w:val="16"/>
        </w:numPr>
      </w:pPr>
      <w:r>
        <w:t>Understand ASCII values and why keys are represented as numbers</w:t>
      </w:r>
    </w:p>
    <w:p w14:paraId="1122B165" w14:textId="77777777" w:rsidR="0062394E" w:rsidRDefault="0062394E" w:rsidP="0062394E">
      <w:pPr>
        <w:pStyle w:val="ParagraphText"/>
        <w:numPr>
          <w:ilvl w:val="0"/>
          <w:numId w:val="16"/>
        </w:numPr>
      </w:pPr>
      <w:r>
        <w:t>Understand bitwise AND (&amp;) and why 0xFF is used</w:t>
      </w:r>
    </w:p>
    <w:p w14:paraId="7AFC26C3" w14:textId="77777777" w:rsidR="0062394E" w:rsidRDefault="0062394E" w:rsidP="0062394E">
      <w:pPr>
        <w:pStyle w:val="ParagraphText"/>
        <w:numPr>
          <w:ilvl w:val="0"/>
          <w:numId w:val="16"/>
        </w:numPr>
      </w:pPr>
      <w:r>
        <w:t>Implement a keyboard-controlled exit from a video loop</w:t>
      </w:r>
    </w:p>
    <w:p w14:paraId="3667F416" w14:textId="77777777" w:rsidR="0062394E" w:rsidRPr="005B6FC8" w:rsidRDefault="003F50F3" w:rsidP="0062394E">
      <w:pPr>
        <w:pStyle w:val="ParagraphText"/>
      </w:pPr>
      <w:r>
        <w:pict w14:anchorId="7A81DCB3">
          <v:rect id="_x0000_i1027" style="width:0;height:1.5pt" o:hralign="center" o:hrstd="t" o:hr="t" fillcolor="#a0a0a0" stroked="f"/>
        </w:pict>
      </w:r>
    </w:p>
    <w:p w14:paraId="4D0BC389" w14:textId="77777777" w:rsidR="0062394E" w:rsidRDefault="0062394E" w:rsidP="0062394E">
      <w:pPr>
        <w:pStyle w:val="Sub-Topic"/>
      </w:pPr>
      <w:r w:rsidRPr="005B6FC8">
        <w:t>Day 4</w:t>
      </w:r>
      <w:r w:rsidRPr="001666A5">
        <w:t>: Images as NumPy Arrays</w:t>
      </w:r>
    </w:p>
    <w:p w14:paraId="57594CEA" w14:textId="77777777" w:rsidR="0062394E" w:rsidRPr="00BC6803" w:rsidRDefault="0062394E" w:rsidP="0062394E">
      <w:pPr>
        <w:pStyle w:val="ParagraphText"/>
        <w:numPr>
          <w:ilvl w:val="0"/>
          <w:numId w:val="17"/>
        </w:numPr>
        <w:rPr>
          <w:b/>
          <w:bCs/>
        </w:rPr>
      </w:pPr>
      <w:r>
        <w:t>Understand images as NumPy arrays in OpenCV</w:t>
      </w:r>
    </w:p>
    <w:p w14:paraId="17E8874D" w14:textId="77777777" w:rsidR="0062394E" w:rsidRDefault="0062394E" w:rsidP="0062394E">
      <w:pPr>
        <w:pStyle w:val="ParagraphText"/>
        <w:numPr>
          <w:ilvl w:val="0"/>
          <w:numId w:val="17"/>
        </w:numPr>
      </w:pPr>
      <w:r>
        <w:t>Read and display images using OpenCV</w:t>
      </w:r>
    </w:p>
    <w:p w14:paraId="4E9B43BA" w14:textId="77777777" w:rsidR="0062394E" w:rsidRDefault="0062394E" w:rsidP="0062394E">
      <w:pPr>
        <w:pStyle w:val="ParagraphText"/>
        <w:numPr>
          <w:ilvl w:val="0"/>
          <w:numId w:val="17"/>
        </w:numPr>
      </w:pPr>
      <w:r>
        <w:t>Understand image shape, channels, and pixel values</w:t>
      </w:r>
    </w:p>
    <w:p w14:paraId="35821D99" w14:textId="77777777" w:rsidR="0062394E" w:rsidRDefault="0062394E" w:rsidP="0062394E">
      <w:pPr>
        <w:pStyle w:val="ParagraphText"/>
        <w:numPr>
          <w:ilvl w:val="0"/>
          <w:numId w:val="17"/>
        </w:numPr>
      </w:pPr>
      <w:r>
        <w:t>Differentiate between grayscale and color images</w:t>
      </w:r>
    </w:p>
    <w:p w14:paraId="5BB6470E" w14:textId="77777777" w:rsidR="0062394E" w:rsidRPr="005B6FC8" w:rsidRDefault="003F50F3" w:rsidP="0062394E">
      <w:pPr>
        <w:pStyle w:val="ParagraphText"/>
      </w:pPr>
      <w:r>
        <w:pict w14:anchorId="62FCC42C">
          <v:rect id="_x0000_i1028" style="width:0;height:1.5pt" o:hralign="center" o:hrstd="t" o:hr="t" fillcolor="#a0a0a0" stroked="f"/>
        </w:pict>
      </w:r>
    </w:p>
    <w:p w14:paraId="7AD0C112" w14:textId="77777777" w:rsidR="0062394E" w:rsidRPr="001666A5" w:rsidRDefault="0062394E" w:rsidP="0062394E">
      <w:pPr>
        <w:pStyle w:val="Sub-Topic"/>
      </w:pPr>
      <w:r w:rsidRPr="005B6FC8">
        <w:t>Day 5</w:t>
      </w:r>
      <w:r>
        <w:t xml:space="preserve">: </w:t>
      </w:r>
      <w:r w:rsidRPr="001666A5">
        <w:t>Drawing on Images with OpenCV</w:t>
      </w:r>
    </w:p>
    <w:p w14:paraId="358BB957" w14:textId="77777777" w:rsidR="0062394E" w:rsidRPr="00B27BF9" w:rsidRDefault="0062394E" w:rsidP="0062394E">
      <w:pPr>
        <w:pStyle w:val="ParagraphText"/>
        <w:numPr>
          <w:ilvl w:val="0"/>
          <w:numId w:val="17"/>
        </w:numPr>
      </w:pPr>
      <w:r w:rsidRPr="00B27BF9">
        <w:t xml:space="preserve">Draw </w:t>
      </w:r>
      <w:r w:rsidRPr="00B27BF9">
        <w:rPr>
          <w:b/>
          <w:bCs/>
        </w:rPr>
        <w:t>lines, rectangles, circles, and text</w:t>
      </w:r>
      <w:r w:rsidRPr="00B27BF9">
        <w:t xml:space="preserve"> on images</w:t>
      </w:r>
    </w:p>
    <w:p w14:paraId="4C52045D" w14:textId="77777777" w:rsidR="0062394E" w:rsidRPr="00B27BF9" w:rsidRDefault="0062394E" w:rsidP="0062394E">
      <w:pPr>
        <w:pStyle w:val="ParagraphText"/>
        <w:numPr>
          <w:ilvl w:val="0"/>
          <w:numId w:val="17"/>
        </w:numPr>
      </w:pPr>
      <w:r w:rsidRPr="00B27BF9">
        <w:t xml:space="preserve">Control </w:t>
      </w:r>
      <w:r w:rsidRPr="00B27BF9">
        <w:rPr>
          <w:b/>
          <w:bCs/>
        </w:rPr>
        <w:t>color, thickness, and position</w:t>
      </w:r>
      <w:r w:rsidRPr="00B27BF9">
        <w:t xml:space="preserve"> of drawings</w:t>
      </w:r>
    </w:p>
    <w:p w14:paraId="017E41C0" w14:textId="77777777" w:rsidR="0062394E" w:rsidRPr="005B6FC8" w:rsidRDefault="0062394E" w:rsidP="0062394E">
      <w:pPr>
        <w:pStyle w:val="ParagraphText"/>
        <w:numPr>
          <w:ilvl w:val="0"/>
          <w:numId w:val="17"/>
        </w:numPr>
      </w:pPr>
      <w:r w:rsidRPr="00B27BF9">
        <w:t>Modify an image array directly</w:t>
      </w:r>
    </w:p>
    <w:p w14:paraId="63AD0DAF" w14:textId="77777777" w:rsidR="0062394E" w:rsidRPr="005B6FC8" w:rsidRDefault="003F50F3" w:rsidP="0062394E">
      <w:pPr>
        <w:pStyle w:val="ParagraphText"/>
      </w:pPr>
      <w:r>
        <w:pict w14:anchorId="15FEC3A6">
          <v:rect id="_x0000_i1029" style="width:0;height:1.5pt" o:hralign="center" o:hrstd="t" o:hr="t" fillcolor="#a0a0a0" stroked="f"/>
        </w:pict>
      </w:r>
    </w:p>
    <w:p w14:paraId="36F3F5C4" w14:textId="77777777" w:rsidR="002E1A79" w:rsidRDefault="002E1A79">
      <w:pPr>
        <w:rPr>
          <w:rFonts w:ascii="Montserrat SemiBold" w:eastAsia="MS PMincho" w:hAnsi="Montserrat SemiBold"/>
          <w:color w:val="4FC3F7"/>
          <w:spacing w:val="2"/>
          <w:sz w:val="28"/>
          <w:szCs w:val="28"/>
        </w:rPr>
      </w:pPr>
      <w:r>
        <w:br w:type="page"/>
      </w:r>
    </w:p>
    <w:p w14:paraId="00F2CF7E" w14:textId="5371270D" w:rsidR="0062394E" w:rsidRPr="001666A5" w:rsidRDefault="0062394E" w:rsidP="0062394E">
      <w:pPr>
        <w:pStyle w:val="Sub-Topic"/>
      </w:pPr>
      <w:r w:rsidRPr="005B6FC8">
        <w:lastRenderedPageBreak/>
        <w:t>Day 6</w:t>
      </w:r>
      <w:r w:rsidRPr="001666A5">
        <w:t>: Image Resizing, Cropping, and Copying</w:t>
      </w:r>
    </w:p>
    <w:p w14:paraId="7E0EB656" w14:textId="77777777" w:rsidR="0062394E" w:rsidRPr="00BF7C53" w:rsidRDefault="0062394E" w:rsidP="0062394E">
      <w:pPr>
        <w:pStyle w:val="ParagraphText"/>
        <w:numPr>
          <w:ilvl w:val="0"/>
          <w:numId w:val="17"/>
        </w:numPr>
      </w:pPr>
      <w:r w:rsidRPr="00BF7C53">
        <w:t>Resize images using OpenCV</w:t>
      </w:r>
    </w:p>
    <w:p w14:paraId="15760FD6" w14:textId="77777777" w:rsidR="0062394E" w:rsidRPr="00BF7C53" w:rsidRDefault="0062394E" w:rsidP="0062394E">
      <w:pPr>
        <w:pStyle w:val="ParagraphText"/>
        <w:numPr>
          <w:ilvl w:val="0"/>
          <w:numId w:val="17"/>
        </w:numPr>
      </w:pPr>
      <w:r w:rsidRPr="00BF7C53">
        <w:t>Crop images using array slicing</w:t>
      </w:r>
    </w:p>
    <w:p w14:paraId="6D4A36DE" w14:textId="77777777" w:rsidR="0062394E" w:rsidRPr="00BF7C53" w:rsidRDefault="0062394E" w:rsidP="0062394E">
      <w:pPr>
        <w:pStyle w:val="ParagraphText"/>
        <w:numPr>
          <w:ilvl w:val="0"/>
          <w:numId w:val="17"/>
        </w:numPr>
      </w:pPr>
      <w:r w:rsidRPr="00BF7C53">
        <w:t>Copy and modify image regions</w:t>
      </w:r>
    </w:p>
    <w:p w14:paraId="5327D058" w14:textId="77777777" w:rsidR="0062394E" w:rsidRPr="005B6FC8" w:rsidRDefault="0062394E" w:rsidP="0062394E">
      <w:pPr>
        <w:pStyle w:val="ParagraphText"/>
        <w:numPr>
          <w:ilvl w:val="0"/>
          <w:numId w:val="17"/>
        </w:numPr>
      </w:pPr>
      <w:r w:rsidRPr="00BF7C53">
        <w:t>Understand how image dimensions change after resizing and cropping</w:t>
      </w:r>
    </w:p>
    <w:p w14:paraId="397096D0" w14:textId="77777777" w:rsidR="0062394E" w:rsidRPr="005B6FC8" w:rsidRDefault="003F50F3" w:rsidP="0062394E">
      <w:pPr>
        <w:pStyle w:val="ParagraphText"/>
      </w:pPr>
      <w:r>
        <w:pict w14:anchorId="69A46DDA">
          <v:rect id="_x0000_i1030" style="width:0;height:1.5pt" o:hralign="center" o:hrstd="t" o:hr="t" fillcolor="#a0a0a0" stroked="f"/>
        </w:pict>
      </w:r>
    </w:p>
    <w:p w14:paraId="2F56710C" w14:textId="77777777" w:rsidR="0062394E" w:rsidRPr="00F17FEC" w:rsidRDefault="0062394E" w:rsidP="0062394E">
      <w:pPr>
        <w:pStyle w:val="Sub-Topic"/>
      </w:pPr>
      <w:r w:rsidRPr="005B6FC8">
        <w:t>Day 7</w:t>
      </w:r>
      <w:r>
        <w:t>:</w:t>
      </w:r>
      <w:r w:rsidRPr="005B6FC8">
        <w:t xml:space="preserve"> </w:t>
      </w:r>
      <w:r w:rsidRPr="001666A5">
        <w:t xml:space="preserve">Image </w:t>
      </w:r>
      <w:r>
        <w:t>C</w:t>
      </w:r>
      <w:r w:rsidRPr="001666A5">
        <w:t xml:space="preserve">olor </w:t>
      </w:r>
      <w:r>
        <w:t>S</w:t>
      </w:r>
      <w:r w:rsidRPr="001666A5">
        <w:t>paces</w:t>
      </w:r>
    </w:p>
    <w:p w14:paraId="223B97C7" w14:textId="77777777" w:rsidR="0062394E" w:rsidRDefault="0062394E" w:rsidP="0062394E">
      <w:pPr>
        <w:pStyle w:val="ParagraphText"/>
        <w:numPr>
          <w:ilvl w:val="0"/>
          <w:numId w:val="17"/>
        </w:numPr>
      </w:pPr>
      <w:r w:rsidRPr="00F17FEC">
        <w:t xml:space="preserve">Understand what a color space is </w:t>
      </w:r>
    </w:p>
    <w:p w14:paraId="633A6C88" w14:textId="77777777" w:rsidR="0062394E" w:rsidRDefault="0062394E" w:rsidP="0062394E">
      <w:pPr>
        <w:pStyle w:val="ParagraphText"/>
        <w:numPr>
          <w:ilvl w:val="0"/>
          <w:numId w:val="17"/>
        </w:numPr>
      </w:pPr>
      <w:r w:rsidRPr="00F17FEC">
        <w:t>Know the difference between BGR, Grayscale, and HSV</w:t>
      </w:r>
    </w:p>
    <w:p w14:paraId="536282EF" w14:textId="77777777" w:rsidR="0062394E" w:rsidRDefault="0062394E" w:rsidP="0062394E">
      <w:pPr>
        <w:pStyle w:val="ParagraphText"/>
        <w:numPr>
          <w:ilvl w:val="0"/>
          <w:numId w:val="17"/>
        </w:numPr>
      </w:pPr>
      <w:r w:rsidRPr="00F17FEC">
        <w:t>Convert images between color spaces using OpenCV</w:t>
      </w:r>
    </w:p>
    <w:p w14:paraId="0545E963" w14:textId="77777777" w:rsidR="0062394E" w:rsidRPr="005B6FC8" w:rsidRDefault="0062394E" w:rsidP="0062394E">
      <w:pPr>
        <w:pStyle w:val="ParagraphText"/>
        <w:numPr>
          <w:ilvl w:val="0"/>
          <w:numId w:val="17"/>
        </w:numPr>
      </w:pPr>
      <w:r w:rsidRPr="00F17FEC">
        <w:t>Understand when and why different color spaces are used</w:t>
      </w:r>
    </w:p>
    <w:p w14:paraId="66173748" w14:textId="77777777" w:rsidR="0062394E" w:rsidRPr="005B6FC8" w:rsidRDefault="003F50F3" w:rsidP="0062394E">
      <w:pPr>
        <w:pStyle w:val="ParagraphText"/>
      </w:pPr>
      <w:r>
        <w:pict w14:anchorId="64172706">
          <v:rect id="_x0000_i1031" style="width:0;height:1.5pt" o:hralign="center" o:hrstd="t" o:hr="t" fillcolor="#a0a0a0" stroked="f"/>
        </w:pict>
      </w:r>
    </w:p>
    <w:p w14:paraId="23B0A777" w14:textId="77777777" w:rsidR="0062394E" w:rsidRDefault="0062394E" w:rsidP="0062394E">
      <w:pPr>
        <w:pStyle w:val="ParagraphText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B153FB2" w14:textId="77777777" w:rsidR="0062394E" w:rsidRPr="005B6FC8" w:rsidRDefault="0062394E" w:rsidP="0062394E">
      <w:pPr>
        <w:pStyle w:val="Topic"/>
      </w:pPr>
      <w:r w:rsidRPr="005B6FC8">
        <w:rPr>
          <w:rFonts w:ascii="Segoe UI Emoji" w:hAnsi="Segoe UI Emoji" w:cs="Segoe UI Emoji"/>
        </w:rPr>
        <w:lastRenderedPageBreak/>
        <w:t>🔹</w:t>
      </w:r>
      <w:r w:rsidRPr="005B6FC8">
        <w:t xml:space="preserve"> Week 2</w:t>
      </w:r>
    </w:p>
    <w:p w14:paraId="093963BD" w14:textId="1288B4E6" w:rsidR="0062394E" w:rsidRDefault="0062394E" w:rsidP="003F50F3">
      <w:pPr>
        <w:pStyle w:val="Sub-Topic"/>
      </w:pPr>
      <w:r w:rsidRPr="005B6FC8">
        <w:t>Day 8</w:t>
      </w:r>
      <w:r>
        <w:t>:</w:t>
      </w:r>
      <w:r w:rsidR="003F50F3">
        <w:t xml:space="preserve"> </w:t>
      </w:r>
      <w:r w:rsidR="003F50F3" w:rsidRPr="003F50F3">
        <w:t>Color Detection using HSV</w:t>
      </w:r>
    </w:p>
    <w:p w14:paraId="3D39AE6A" w14:textId="2740F9D1" w:rsidR="003F50F3" w:rsidRPr="003F50F3" w:rsidRDefault="003F50F3" w:rsidP="003F50F3">
      <w:pPr>
        <w:pStyle w:val="ParagraphText"/>
        <w:numPr>
          <w:ilvl w:val="0"/>
          <w:numId w:val="18"/>
        </w:numPr>
      </w:pPr>
      <w:r w:rsidRPr="003F50F3">
        <w:t>Detect a specific color in an image</w:t>
      </w:r>
    </w:p>
    <w:p w14:paraId="68E4DE30" w14:textId="02BC8E69" w:rsidR="003F50F3" w:rsidRPr="003F50F3" w:rsidRDefault="003F50F3" w:rsidP="003F50F3">
      <w:pPr>
        <w:pStyle w:val="ParagraphText"/>
        <w:numPr>
          <w:ilvl w:val="0"/>
          <w:numId w:val="18"/>
        </w:numPr>
      </w:pPr>
      <w:r w:rsidRPr="003F50F3">
        <w:t>Use HSV ranges to isolate colors</w:t>
      </w:r>
    </w:p>
    <w:p w14:paraId="2F2CD4CB" w14:textId="16B01090" w:rsidR="003F50F3" w:rsidRPr="003F50F3" w:rsidRDefault="003F50F3" w:rsidP="003F50F3">
      <w:pPr>
        <w:pStyle w:val="ParagraphText"/>
        <w:numPr>
          <w:ilvl w:val="0"/>
          <w:numId w:val="18"/>
        </w:numPr>
      </w:pPr>
      <w:r w:rsidRPr="003F50F3">
        <w:t>Create and apply masks</w:t>
      </w:r>
    </w:p>
    <w:p w14:paraId="65EC452A" w14:textId="7B78238D" w:rsidR="003F50F3" w:rsidRPr="003F50F3" w:rsidRDefault="003F50F3" w:rsidP="003F50F3">
      <w:pPr>
        <w:pStyle w:val="ParagraphText"/>
        <w:numPr>
          <w:ilvl w:val="0"/>
          <w:numId w:val="18"/>
        </w:numPr>
      </w:pPr>
      <w:r w:rsidRPr="003F50F3">
        <w:t>Understand how color-based segmentation works</w:t>
      </w:r>
    </w:p>
    <w:p w14:paraId="79B3F57D" w14:textId="77777777" w:rsidR="0062394E" w:rsidRPr="005B6FC8" w:rsidRDefault="003F50F3" w:rsidP="0062394E">
      <w:pPr>
        <w:pStyle w:val="Sub-Topic"/>
      </w:pPr>
      <w:r>
        <w:pict w14:anchorId="6741016C">
          <v:rect id="_x0000_i1032" style="width:0;height:1.5pt" o:hralign="center" o:hrstd="t" o:hr="t" fillcolor="#a0a0a0" stroked="f"/>
        </w:pict>
      </w:r>
    </w:p>
    <w:p w14:paraId="07DDC695" w14:textId="77777777" w:rsidR="0062394E" w:rsidRPr="005B6FC8" w:rsidRDefault="0062394E" w:rsidP="0062394E">
      <w:pPr>
        <w:pStyle w:val="Sub-Topic"/>
      </w:pPr>
      <w:r w:rsidRPr="005B6FC8">
        <w:t>Day 9</w:t>
      </w:r>
      <w:r>
        <w:t>:</w:t>
      </w:r>
    </w:p>
    <w:p w14:paraId="6217F381" w14:textId="77777777" w:rsidR="0062394E" w:rsidRPr="005B6FC8" w:rsidRDefault="003F50F3" w:rsidP="0062394E">
      <w:pPr>
        <w:pStyle w:val="Sub-Topic"/>
      </w:pPr>
      <w:r>
        <w:pict w14:anchorId="43E069D2">
          <v:rect id="_x0000_i1033" style="width:0;height:1.5pt" o:hralign="center" o:hrstd="t" o:hr="t" fillcolor="#a0a0a0" stroked="f"/>
        </w:pict>
      </w:r>
    </w:p>
    <w:p w14:paraId="4BE5909A" w14:textId="77777777" w:rsidR="0062394E" w:rsidRPr="005B6FC8" w:rsidRDefault="0062394E" w:rsidP="0062394E">
      <w:pPr>
        <w:pStyle w:val="Sub-Topic"/>
      </w:pPr>
      <w:r w:rsidRPr="005B6FC8">
        <w:t>Day 10</w:t>
      </w:r>
      <w:r>
        <w:t>:</w:t>
      </w:r>
    </w:p>
    <w:p w14:paraId="40E93DA2" w14:textId="77777777" w:rsidR="0062394E" w:rsidRPr="005B6FC8" w:rsidRDefault="003F50F3" w:rsidP="0062394E">
      <w:pPr>
        <w:pStyle w:val="Sub-Topic"/>
      </w:pPr>
      <w:r>
        <w:pict w14:anchorId="1348721C">
          <v:rect id="_x0000_i1034" style="width:0;height:1.5pt" o:hralign="center" o:hrstd="t" o:hr="t" fillcolor="#a0a0a0" stroked="f"/>
        </w:pict>
      </w:r>
    </w:p>
    <w:p w14:paraId="4EEE59F3" w14:textId="77777777" w:rsidR="0062394E" w:rsidRPr="005B6FC8" w:rsidRDefault="0062394E" w:rsidP="0062394E">
      <w:pPr>
        <w:pStyle w:val="Sub-Topic"/>
      </w:pPr>
      <w:r w:rsidRPr="005B6FC8">
        <w:t>Day 11</w:t>
      </w:r>
      <w:r>
        <w:t>:</w:t>
      </w:r>
    </w:p>
    <w:p w14:paraId="28FDA0E9" w14:textId="77777777" w:rsidR="0062394E" w:rsidRPr="005B6FC8" w:rsidRDefault="003F50F3" w:rsidP="0062394E">
      <w:pPr>
        <w:pStyle w:val="Sub-Topic"/>
      </w:pPr>
      <w:r>
        <w:pict w14:anchorId="5D4E6753">
          <v:rect id="_x0000_i1035" style="width:0;height:1.5pt" o:hralign="center" o:hrstd="t" o:hr="t" fillcolor="#a0a0a0" stroked="f"/>
        </w:pict>
      </w:r>
    </w:p>
    <w:p w14:paraId="2512D81F" w14:textId="77777777" w:rsidR="0062394E" w:rsidRPr="005B6FC8" w:rsidRDefault="0062394E" w:rsidP="0062394E">
      <w:pPr>
        <w:pStyle w:val="Sub-Topic"/>
      </w:pPr>
      <w:r w:rsidRPr="005B6FC8">
        <w:t>Day 12</w:t>
      </w:r>
      <w:r>
        <w:t>:</w:t>
      </w:r>
    </w:p>
    <w:p w14:paraId="5EF9F00E" w14:textId="77777777" w:rsidR="0062394E" w:rsidRPr="005B6FC8" w:rsidRDefault="003F50F3" w:rsidP="0062394E">
      <w:pPr>
        <w:pStyle w:val="Sub-Topic"/>
      </w:pPr>
      <w:r>
        <w:pict w14:anchorId="23DEBC1D">
          <v:rect id="_x0000_i1036" style="width:0;height:1.5pt" o:hralign="center" o:hrstd="t" o:hr="t" fillcolor="#a0a0a0" stroked="f"/>
        </w:pict>
      </w:r>
    </w:p>
    <w:p w14:paraId="357B3E46" w14:textId="77777777" w:rsidR="0062394E" w:rsidRPr="005B6FC8" w:rsidRDefault="0062394E" w:rsidP="0062394E">
      <w:pPr>
        <w:pStyle w:val="Sub-Topic"/>
      </w:pPr>
      <w:r w:rsidRPr="005B6FC8">
        <w:t>Day 13</w:t>
      </w:r>
      <w:r>
        <w:t>:</w:t>
      </w:r>
    </w:p>
    <w:p w14:paraId="5410E091" w14:textId="77777777" w:rsidR="0062394E" w:rsidRPr="005B6FC8" w:rsidRDefault="003F50F3" w:rsidP="0062394E">
      <w:pPr>
        <w:pStyle w:val="Sub-Topic"/>
      </w:pPr>
      <w:r>
        <w:pict w14:anchorId="32E359A9">
          <v:rect id="_x0000_i1037" style="width:0;height:1.5pt" o:hralign="center" o:hrstd="t" o:hr="t" fillcolor="#a0a0a0" stroked="f"/>
        </w:pict>
      </w:r>
    </w:p>
    <w:p w14:paraId="2683EC0D" w14:textId="77777777" w:rsidR="0062394E" w:rsidRPr="005B6FC8" w:rsidRDefault="0062394E" w:rsidP="0062394E">
      <w:pPr>
        <w:pStyle w:val="Sub-Topic"/>
      </w:pPr>
      <w:r w:rsidRPr="005B6FC8">
        <w:t>Day 14</w:t>
      </w:r>
      <w:r>
        <w:t>:</w:t>
      </w:r>
    </w:p>
    <w:p w14:paraId="2E036C3D" w14:textId="77777777" w:rsidR="0062394E" w:rsidRPr="005B6FC8" w:rsidRDefault="003F50F3" w:rsidP="0062394E">
      <w:pPr>
        <w:pStyle w:val="ParagraphText"/>
      </w:pPr>
      <w:r>
        <w:pict w14:anchorId="56F379EA">
          <v:rect id="_x0000_i1038" style="width:0;height:1.5pt" o:hralign="center" o:hrstd="t" o:hr="t" fillcolor="#a0a0a0" stroked="f"/>
        </w:pict>
      </w:r>
    </w:p>
    <w:p w14:paraId="545C3EDE" w14:textId="77777777" w:rsidR="0062394E" w:rsidRDefault="0062394E" w:rsidP="0062394E">
      <w:pPr>
        <w:pStyle w:val="ParagraphText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br w:type="page"/>
      </w:r>
    </w:p>
    <w:p w14:paraId="71E4BB43" w14:textId="77777777" w:rsidR="0062394E" w:rsidRPr="005B6FC8" w:rsidRDefault="0062394E" w:rsidP="0062394E">
      <w:pPr>
        <w:pStyle w:val="Topic"/>
      </w:pPr>
      <w:r w:rsidRPr="005B6FC8">
        <w:rPr>
          <w:rFonts w:ascii="Segoe UI Emoji" w:hAnsi="Segoe UI Emoji" w:cs="Segoe UI Emoji"/>
        </w:rPr>
        <w:lastRenderedPageBreak/>
        <w:t>🔹</w:t>
      </w:r>
      <w:r w:rsidRPr="005B6FC8">
        <w:t xml:space="preserve"> Week 3</w:t>
      </w:r>
    </w:p>
    <w:p w14:paraId="6EF0F9C4" w14:textId="77777777" w:rsidR="0062394E" w:rsidRPr="005B6FC8" w:rsidRDefault="0062394E" w:rsidP="0062394E">
      <w:pPr>
        <w:pStyle w:val="Sub-Topic"/>
      </w:pPr>
      <w:r w:rsidRPr="005B6FC8">
        <w:t>Day 15</w:t>
      </w:r>
      <w:r>
        <w:t>:</w:t>
      </w:r>
    </w:p>
    <w:p w14:paraId="2DAABAEE" w14:textId="77777777" w:rsidR="0062394E" w:rsidRPr="005B6FC8" w:rsidRDefault="003F50F3" w:rsidP="0062394E">
      <w:pPr>
        <w:pStyle w:val="Sub-Topic"/>
      </w:pPr>
      <w:r>
        <w:pict w14:anchorId="5598F7D3">
          <v:rect id="_x0000_i1039" style="width:0;height:1.5pt" o:hralign="center" o:hrstd="t" o:hr="t" fillcolor="#a0a0a0" stroked="f"/>
        </w:pict>
      </w:r>
    </w:p>
    <w:p w14:paraId="09D21781" w14:textId="77777777" w:rsidR="0062394E" w:rsidRPr="005B6FC8" w:rsidRDefault="0062394E" w:rsidP="0062394E">
      <w:pPr>
        <w:pStyle w:val="Sub-Topic"/>
      </w:pPr>
      <w:r w:rsidRPr="005B6FC8">
        <w:t>Day 16</w:t>
      </w:r>
      <w:r>
        <w:t>:</w:t>
      </w:r>
    </w:p>
    <w:p w14:paraId="5BDC5793" w14:textId="77777777" w:rsidR="0062394E" w:rsidRPr="005B6FC8" w:rsidRDefault="003F50F3" w:rsidP="0062394E">
      <w:pPr>
        <w:pStyle w:val="Sub-Topic"/>
      </w:pPr>
      <w:r>
        <w:pict w14:anchorId="6868301E">
          <v:rect id="_x0000_i1040" style="width:0;height:1.5pt" o:hralign="center" o:hrstd="t" o:hr="t" fillcolor="#a0a0a0" stroked="f"/>
        </w:pict>
      </w:r>
    </w:p>
    <w:p w14:paraId="2F188695" w14:textId="77777777" w:rsidR="0062394E" w:rsidRPr="005B6FC8" w:rsidRDefault="0062394E" w:rsidP="0062394E">
      <w:pPr>
        <w:pStyle w:val="Sub-Topic"/>
      </w:pPr>
      <w:r w:rsidRPr="005B6FC8">
        <w:t>Day 17</w:t>
      </w:r>
      <w:r>
        <w:t>:</w:t>
      </w:r>
    </w:p>
    <w:p w14:paraId="5AEFD659" w14:textId="77777777" w:rsidR="0062394E" w:rsidRPr="005B6FC8" w:rsidRDefault="003F50F3" w:rsidP="0062394E">
      <w:pPr>
        <w:pStyle w:val="Sub-Topic"/>
      </w:pPr>
      <w:r>
        <w:pict w14:anchorId="000AE045">
          <v:rect id="_x0000_i1041" style="width:0;height:1.5pt" o:hralign="center" o:hrstd="t" o:hr="t" fillcolor="#a0a0a0" stroked="f"/>
        </w:pict>
      </w:r>
    </w:p>
    <w:p w14:paraId="3DFEF477" w14:textId="77777777" w:rsidR="0062394E" w:rsidRPr="005B6FC8" w:rsidRDefault="0062394E" w:rsidP="0062394E">
      <w:pPr>
        <w:pStyle w:val="Sub-Topic"/>
      </w:pPr>
      <w:r w:rsidRPr="005B6FC8">
        <w:t>Day 18</w:t>
      </w:r>
      <w:r>
        <w:t>:</w:t>
      </w:r>
    </w:p>
    <w:p w14:paraId="78F554CA" w14:textId="77777777" w:rsidR="0062394E" w:rsidRPr="005B6FC8" w:rsidRDefault="003F50F3" w:rsidP="0062394E">
      <w:pPr>
        <w:pStyle w:val="Sub-Topic"/>
      </w:pPr>
      <w:r>
        <w:pict w14:anchorId="3C4A63B9">
          <v:rect id="_x0000_i1042" style="width:0;height:1.5pt" o:hralign="center" o:hrstd="t" o:hr="t" fillcolor="#a0a0a0" stroked="f"/>
        </w:pict>
      </w:r>
    </w:p>
    <w:p w14:paraId="76C2C83C" w14:textId="77777777" w:rsidR="0062394E" w:rsidRPr="005B6FC8" w:rsidRDefault="0062394E" w:rsidP="0062394E">
      <w:pPr>
        <w:pStyle w:val="Sub-Topic"/>
      </w:pPr>
      <w:r w:rsidRPr="005B6FC8">
        <w:t>Day 19</w:t>
      </w:r>
      <w:r>
        <w:t>:</w:t>
      </w:r>
    </w:p>
    <w:p w14:paraId="29889392" w14:textId="77777777" w:rsidR="0062394E" w:rsidRPr="005B6FC8" w:rsidRDefault="003F50F3" w:rsidP="0062394E">
      <w:pPr>
        <w:pStyle w:val="Sub-Topic"/>
      </w:pPr>
      <w:r>
        <w:pict w14:anchorId="0CE093F1">
          <v:rect id="_x0000_i1043" style="width:0;height:1.5pt" o:hralign="center" o:hrstd="t" o:hr="t" fillcolor="#a0a0a0" stroked="f"/>
        </w:pict>
      </w:r>
    </w:p>
    <w:p w14:paraId="7791FF8F" w14:textId="77777777" w:rsidR="0062394E" w:rsidRPr="005B6FC8" w:rsidRDefault="0062394E" w:rsidP="0062394E">
      <w:pPr>
        <w:pStyle w:val="Sub-Topic"/>
      </w:pPr>
      <w:r w:rsidRPr="005B6FC8">
        <w:t>Day 20</w:t>
      </w:r>
      <w:r>
        <w:t>:</w:t>
      </w:r>
    </w:p>
    <w:p w14:paraId="370601A4" w14:textId="77777777" w:rsidR="0062394E" w:rsidRPr="005B6FC8" w:rsidRDefault="003F50F3" w:rsidP="0062394E">
      <w:pPr>
        <w:pStyle w:val="Sub-Topic"/>
      </w:pPr>
      <w:r>
        <w:pict w14:anchorId="1E983C99">
          <v:rect id="_x0000_i1044" style="width:0;height:1.5pt" o:hralign="center" o:hrstd="t" o:hr="t" fillcolor="#a0a0a0" stroked="f"/>
        </w:pict>
      </w:r>
    </w:p>
    <w:p w14:paraId="7C79D19B" w14:textId="77777777" w:rsidR="0062394E" w:rsidRPr="005B6FC8" w:rsidRDefault="0062394E" w:rsidP="0062394E">
      <w:pPr>
        <w:pStyle w:val="Sub-Topic"/>
      </w:pPr>
      <w:r w:rsidRPr="005B6FC8">
        <w:t>Day 21</w:t>
      </w:r>
      <w:r>
        <w:t>:</w:t>
      </w:r>
    </w:p>
    <w:p w14:paraId="686B3020" w14:textId="77777777" w:rsidR="0062394E" w:rsidRPr="005B6FC8" w:rsidRDefault="003F50F3" w:rsidP="0062394E">
      <w:pPr>
        <w:pStyle w:val="Sub-Topic"/>
      </w:pPr>
      <w:r>
        <w:pict w14:anchorId="51598E53">
          <v:rect id="_x0000_i1045" style="width:0;height:1.5pt" o:hralign="center" o:hrstd="t" o:hr="t" fillcolor="#a0a0a0" stroked="f"/>
        </w:pict>
      </w:r>
    </w:p>
    <w:p w14:paraId="73222F89" w14:textId="77777777" w:rsidR="0062394E" w:rsidRDefault="0062394E" w:rsidP="0062394E">
      <w:pPr>
        <w:pStyle w:val="ParagraphText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1869AE7" w14:textId="77777777" w:rsidR="0062394E" w:rsidRPr="005B6FC8" w:rsidRDefault="0062394E" w:rsidP="0062394E">
      <w:pPr>
        <w:pStyle w:val="Topic"/>
      </w:pPr>
      <w:r w:rsidRPr="005B6FC8">
        <w:rPr>
          <w:rFonts w:ascii="Segoe UI Emoji" w:hAnsi="Segoe UI Emoji" w:cs="Segoe UI Emoji"/>
        </w:rPr>
        <w:lastRenderedPageBreak/>
        <w:t>🔹</w:t>
      </w:r>
      <w:r w:rsidRPr="005B6FC8">
        <w:t xml:space="preserve"> Week 4</w:t>
      </w:r>
    </w:p>
    <w:p w14:paraId="23F13469" w14:textId="77777777" w:rsidR="0062394E" w:rsidRPr="005B6FC8" w:rsidRDefault="0062394E" w:rsidP="0062394E">
      <w:pPr>
        <w:pStyle w:val="Sub-Topic"/>
      </w:pPr>
      <w:r w:rsidRPr="005B6FC8">
        <w:t>Day 22</w:t>
      </w:r>
      <w:r>
        <w:t>:</w:t>
      </w:r>
    </w:p>
    <w:p w14:paraId="7774653A" w14:textId="77777777" w:rsidR="0062394E" w:rsidRPr="005B6FC8" w:rsidRDefault="003F50F3" w:rsidP="0062394E">
      <w:pPr>
        <w:pStyle w:val="ParagraphText"/>
      </w:pPr>
      <w:r>
        <w:pict w14:anchorId="73B5F0B3">
          <v:rect id="_x0000_i1046" style="width:0;height:1.5pt" o:hralign="center" o:hrstd="t" o:hr="t" fillcolor="#a0a0a0" stroked="f"/>
        </w:pict>
      </w:r>
    </w:p>
    <w:p w14:paraId="475C598B" w14:textId="77777777" w:rsidR="0062394E" w:rsidRPr="005B6FC8" w:rsidRDefault="0062394E" w:rsidP="0062394E">
      <w:pPr>
        <w:pStyle w:val="Sub-Topic"/>
      </w:pPr>
      <w:r w:rsidRPr="005B6FC8">
        <w:t>Day 23</w:t>
      </w:r>
      <w:r>
        <w:t>:</w:t>
      </w:r>
    </w:p>
    <w:p w14:paraId="3CE40848" w14:textId="77777777" w:rsidR="0062394E" w:rsidRPr="005B6FC8" w:rsidRDefault="003F50F3" w:rsidP="0062394E">
      <w:pPr>
        <w:pStyle w:val="ParagraphText"/>
      </w:pPr>
      <w:r>
        <w:pict w14:anchorId="25DFE81C">
          <v:rect id="_x0000_i1047" style="width:0;height:1.5pt" o:hralign="center" o:hrstd="t" o:hr="t" fillcolor="#a0a0a0" stroked="f"/>
        </w:pict>
      </w:r>
    </w:p>
    <w:p w14:paraId="131E8362" w14:textId="77777777" w:rsidR="0062394E" w:rsidRPr="005B6FC8" w:rsidRDefault="0062394E" w:rsidP="0062394E">
      <w:pPr>
        <w:pStyle w:val="Sub-Topic"/>
      </w:pPr>
      <w:r w:rsidRPr="005B6FC8">
        <w:t>Day 24</w:t>
      </w:r>
      <w:r>
        <w:t>:</w:t>
      </w:r>
    </w:p>
    <w:p w14:paraId="14A2F62F" w14:textId="77777777" w:rsidR="0062394E" w:rsidRPr="005B6FC8" w:rsidRDefault="003F50F3" w:rsidP="0062394E">
      <w:pPr>
        <w:pStyle w:val="ParagraphText"/>
      </w:pPr>
      <w:r>
        <w:pict w14:anchorId="19D82F00">
          <v:rect id="_x0000_i1048" style="width:0;height:1.5pt" o:hralign="center" o:hrstd="t" o:hr="t" fillcolor="#a0a0a0" stroked="f"/>
        </w:pict>
      </w:r>
    </w:p>
    <w:p w14:paraId="4ACB29A9" w14:textId="77777777" w:rsidR="0062394E" w:rsidRPr="005B6FC8" w:rsidRDefault="0062394E" w:rsidP="0062394E">
      <w:pPr>
        <w:pStyle w:val="Sub-Topic"/>
      </w:pPr>
      <w:r w:rsidRPr="005B6FC8">
        <w:t>Day 25</w:t>
      </w:r>
      <w:r>
        <w:t>:</w:t>
      </w:r>
    </w:p>
    <w:p w14:paraId="6F0A2843" w14:textId="77777777" w:rsidR="0062394E" w:rsidRPr="005B6FC8" w:rsidRDefault="003F50F3" w:rsidP="0062394E">
      <w:pPr>
        <w:pStyle w:val="ParagraphText"/>
      </w:pPr>
      <w:r>
        <w:pict w14:anchorId="158FC8A7">
          <v:rect id="_x0000_i1049" style="width:0;height:1.5pt" o:hralign="center" o:hrstd="t" o:hr="t" fillcolor="#a0a0a0" stroked="f"/>
        </w:pict>
      </w:r>
    </w:p>
    <w:p w14:paraId="73B77372" w14:textId="77777777" w:rsidR="0062394E" w:rsidRPr="005B6FC8" w:rsidRDefault="0062394E" w:rsidP="0062394E">
      <w:pPr>
        <w:pStyle w:val="Sub-Topic"/>
      </w:pPr>
      <w:r w:rsidRPr="005B6FC8">
        <w:t>Day 26</w:t>
      </w:r>
      <w:r>
        <w:t>:</w:t>
      </w:r>
    </w:p>
    <w:p w14:paraId="5FD4C5D6" w14:textId="77777777" w:rsidR="0062394E" w:rsidRPr="005B6FC8" w:rsidRDefault="003F50F3" w:rsidP="0062394E">
      <w:pPr>
        <w:pStyle w:val="ParagraphText"/>
      </w:pPr>
      <w:r>
        <w:pict w14:anchorId="4811643E">
          <v:rect id="_x0000_i1050" style="width:0;height:1.5pt" o:hralign="center" o:hrstd="t" o:hr="t" fillcolor="#a0a0a0" stroked="f"/>
        </w:pict>
      </w:r>
    </w:p>
    <w:p w14:paraId="00B69277" w14:textId="77777777" w:rsidR="0062394E" w:rsidRPr="005B6FC8" w:rsidRDefault="0062394E" w:rsidP="0062394E">
      <w:pPr>
        <w:pStyle w:val="Sub-Topic"/>
      </w:pPr>
      <w:r w:rsidRPr="005B6FC8">
        <w:t>Day 27</w:t>
      </w:r>
      <w:r>
        <w:t>:</w:t>
      </w:r>
    </w:p>
    <w:p w14:paraId="771D8C09" w14:textId="77777777" w:rsidR="0062394E" w:rsidRPr="005B6FC8" w:rsidRDefault="003F50F3" w:rsidP="0062394E">
      <w:pPr>
        <w:pStyle w:val="ParagraphText"/>
      </w:pPr>
      <w:r>
        <w:pict w14:anchorId="5E3F737E">
          <v:rect id="_x0000_i1051" style="width:0;height:1.5pt" o:hralign="center" o:hrstd="t" o:hr="t" fillcolor="#a0a0a0" stroked="f"/>
        </w:pict>
      </w:r>
    </w:p>
    <w:p w14:paraId="439226F0" w14:textId="77777777" w:rsidR="0062394E" w:rsidRPr="005B6FC8" w:rsidRDefault="0062394E" w:rsidP="0062394E">
      <w:pPr>
        <w:pStyle w:val="Sub-Topic"/>
      </w:pPr>
      <w:r w:rsidRPr="005B6FC8">
        <w:t>Day 28</w:t>
      </w:r>
      <w:r>
        <w:t>:</w:t>
      </w:r>
    </w:p>
    <w:p w14:paraId="58EC9955" w14:textId="77777777" w:rsidR="0062394E" w:rsidRPr="005B6FC8" w:rsidRDefault="003F50F3" w:rsidP="0062394E">
      <w:pPr>
        <w:pStyle w:val="ParagraphText"/>
      </w:pPr>
      <w:r>
        <w:pict w14:anchorId="433E81DD">
          <v:rect id="_x0000_i1052" style="width:0;height:1.5pt" o:hralign="center" o:hrstd="t" o:hr="t" fillcolor="#a0a0a0" stroked="f"/>
        </w:pict>
      </w:r>
    </w:p>
    <w:p w14:paraId="07C32B0C" w14:textId="77777777" w:rsidR="0062394E" w:rsidRPr="005B6FC8" w:rsidRDefault="0062394E" w:rsidP="0062394E">
      <w:pPr>
        <w:pStyle w:val="Sub-Topic"/>
      </w:pPr>
      <w:r w:rsidRPr="005B6FC8">
        <w:t>Day 29</w:t>
      </w:r>
      <w:r>
        <w:t>:</w:t>
      </w:r>
    </w:p>
    <w:p w14:paraId="655724AD" w14:textId="77777777" w:rsidR="0062394E" w:rsidRPr="005B6FC8" w:rsidRDefault="003F50F3" w:rsidP="0062394E">
      <w:pPr>
        <w:pStyle w:val="ParagraphText"/>
      </w:pPr>
      <w:r>
        <w:pict w14:anchorId="5008D400">
          <v:rect id="_x0000_i1053" style="width:0;height:1.5pt" o:hralign="center" o:hrstd="t" o:hr="t" fillcolor="#a0a0a0" stroked="f"/>
        </w:pict>
      </w:r>
    </w:p>
    <w:p w14:paraId="5B26FF53" w14:textId="77777777" w:rsidR="0062394E" w:rsidRPr="005B6FC8" w:rsidRDefault="0062394E" w:rsidP="0062394E">
      <w:pPr>
        <w:pStyle w:val="Sub-Topic"/>
      </w:pPr>
      <w:r w:rsidRPr="005B6FC8">
        <w:t>Day 30</w:t>
      </w:r>
      <w:r>
        <w:t>:</w:t>
      </w:r>
    </w:p>
    <w:p w14:paraId="70E83EBE" w14:textId="77777777" w:rsidR="00F46DDC" w:rsidRPr="0062394E" w:rsidRDefault="00F46DDC" w:rsidP="0062394E">
      <w:pPr>
        <w:pStyle w:val="ParagraphText"/>
      </w:pPr>
    </w:p>
    <w:sectPr w:rsidR="00F46DDC" w:rsidRPr="006239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3E990" w14:textId="77777777" w:rsidR="0062394E" w:rsidRDefault="0062394E" w:rsidP="00D437B1">
      <w:pPr>
        <w:spacing w:after="0" w:line="240" w:lineRule="auto"/>
      </w:pPr>
      <w:r>
        <w:separator/>
      </w:r>
    </w:p>
  </w:endnote>
  <w:endnote w:type="continuationSeparator" w:id="0">
    <w:p w14:paraId="5B8821CC" w14:textId="77777777" w:rsidR="0062394E" w:rsidRDefault="0062394E" w:rsidP="00D43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Black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9EEBF" w14:textId="77777777" w:rsidR="00866842" w:rsidRDefault="008668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DD51C" w14:textId="77777777" w:rsidR="00981B50" w:rsidRDefault="00981B50" w:rsidP="00F10699">
    <w:pPr>
      <w:pStyle w:val="Footer"/>
      <w:jc w:val="center"/>
    </w:pPr>
    <w:r>
      <w:t xml:space="preserve">© 2026 </w:t>
    </w:r>
    <w:hyperlink r:id="rId1" w:history="1">
      <w:r w:rsidR="0006492C" w:rsidRPr="00F10699">
        <w:rPr>
          <w:rStyle w:val="Hyperlink"/>
          <w:color w:val="95DCF7" w:themeColor="accent4" w:themeTint="66"/>
        </w:rPr>
        <w:t>Priyal</w:t>
      </w:r>
    </w:hyperlink>
    <w:r w:rsidR="0006492C">
      <w:t xml:space="preserve"> OpenCV</w:t>
    </w:r>
    <w:r w:rsidR="00F10699">
      <w:t xml:space="preserve"> with Python Beginner Notes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65F70" w14:textId="77777777" w:rsidR="00866842" w:rsidRDefault="008668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CC689" w14:textId="77777777" w:rsidR="0062394E" w:rsidRDefault="0062394E" w:rsidP="00D437B1">
      <w:pPr>
        <w:spacing w:after="0" w:line="240" w:lineRule="auto"/>
      </w:pPr>
      <w:r>
        <w:separator/>
      </w:r>
    </w:p>
  </w:footnote>
  <w:footnote w:type="continuationSeparator" w:id="0">
    <w:p w14:paraId="121BCAA7" w14:textId="77777777" w:rsidR="0062394E" w:rsidRDefault="0062394E" w:rsidP="00D43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0F46E" w14:textId="77777777" w:rsidR="00866842" w:rsidRDefault="008668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4B8AD" w14:textId="77777777" w:rsidR="00866842" w:rsidRDefault="008668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BB475" w14:textId="77777777" w:rsidR="00866842" w:rsidRDefault="008668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0CE"/>
    <w:multiLevelType w:val="hybridMultilevel"/>
    <w:tmpl w:val="9FB09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30D90"/>
    <w:multiLevelType w:val="hybridMultilevel"/>
    <w:tmpl w:val="045CB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60283"/>
    <w:multiLevelType w:val="hybridMultilevel"/>
    <w:tmpl w:val="1E8A1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17495"/>
    <w:multiLevelType w:val="hybridMultilevel"/>
    <w:tmpl w:val="82440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F1AF5"/>
    <w:multiLevelType w:val="hybridMultilevel"/>
    <w:tmpl w:val="D59EB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A6641"/>
    <w:multiLevelType w:val="hybridMultilevel"/>
    <w:tmpl w:val="26608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23106"/>
    <w:multiLevelType w:val="hybridMultilevel"/>
    <w:tmpl w:val="6B7AC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B56B2"/>
    <w:multiLevelType w:val="hybridMultilevel"/>
    <w:tmpl w:val="8A50A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343FF"/>
    <w:multiLevelType w:val="hybridMultilevel"/>
    <w:tmpl w:val="97BA6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023C7B"/>
    <w:multiLevelType w:val="hybridMultilevel"/>
    <w:tmpl w:val="DD6618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6C031B"/>
    <w:multiLevelType w:val="hybridMultilevel"/>
    <w:tmpl w:val="D896932E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4D533A87"/>
    <w:multiLevelType w:val="hybridMultilevel"/>
    <w:tmpl w:val="F6EEA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4B2825"/>
    <w:multiLevelType w:val="hybridMultilevel"/>
    <w:tmpl w:val="A9CEB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B81BA6"/>
    <w:multiLevelType w:val="hybridMultilevel"/>
    <w:tmpl w:val="CC2061AA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51BA2402"/>
    <w:multiLevelType w:val="hybridMultilevel"/>
    <w:tmpl w:val="904A0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F1DF1"/>
    <w:multiLevelType w:val="hybridMultilevel"/>
    <w:tmpl w:val="D4185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A3B3B"/>
    <w:multiLevelType w:val="hybridMultilevel"/>
    <w:tmpl w:val="29621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37285"/>
    <w:multiLevelType w:val="hybridMultilevel"/>
    <w:tmpl w:val="74A2D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710557">
    <w:abstractNumId w:val="13"/>
  </w:num>
  <w:num w:numId="2" w16cid:durableId="1831629979">
    <w:abstractNumId w:val="9"/>
  </w:num>
  <w:num w:numId="3" w16cid:durableId="865173380">
    <w:abstractNumId w:val="10"/>
  </w:num>
  <w:num w:numId="4" w16cid:durableId="686062470">
    <w:abstractNumId w:val="2"/>
  </w:num>
  <w:num w:numId="5" w16cid:durableId="786002739">
    <w:abstractNumId w:val="7"/>
  </w:num>
  <w:num w:numId="6" w16cid:durableId="1611470892">
    <w:abstractNumId w:val="3"/>
  </w:num>
  <w:num w:numId="7" w16cid:durableId="67308225">
    <w:abstractNumId w:val="11"/>
  </w:num>
  <w:num w:numId="8" w16cid:durableId="691223164">
    <w:abstractNumId w:val="17"/>
  </w:num>
  <w:num w:numId="9" w16cid:durableId="838302613">
    <w:abstractNumId w:val="12"/>
  </w:num>
  <w:num w:numId="10" w16cid:durableId="869417976">
    <w:abstractNumId w:val="8"/>
  </w:num>
  <w:num w:numId="11" w16cid:durableId="1887371834">
    <w:abstractNumId w:val="6"/>
  </w:num>
  <w:num w:numId="12" w16cid:durableId="965039185">
    <w:abstractNumId w:val="15"/>
  </w:num>
  <w:num w:numId="13" w16cid:durableId="1019817403">
    <w:abstractNumId w:val="1"/>
  </w:num>
  <w:num w:numId="14" w16cid:durableId="541787479">
    <w:abstractNumId w:val="0"/>
  </w:num>
  <w:num w:numId="15" w16cid:durableId="1614510010">
    <w:abstractNumId w:val="16"/>
  </w:num>
  <w:num w:numId="16" w16cid:durableId="925960269">
    <w:abstractNumId w:val="5"/>
  </w:num>
  <w:num w:numId="17" w16cid:durableId="1492136754">
    <w:abstractNumId w:val="14"/>
  </w:num>
  <w:num w:numId="18" w16cid:durableId="2015959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embedSystemFonts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4E"/>
    <w:rsid w:val="000150B7"/>
    <w:rsid w:val="0006492C"/>
    <w:rsid w:val="000E0133"/>
    <w:rsid w:val="000E2C64"/>
    <w:rsid w:val="000E37CB"/>
    <w:rsid w:val="0010282E"/>
    <w:rsid w:val="00111BC7"/>
    <w:rsid w:val="00144CCD"/>
    <w:rsid w:val="00172372"/>
    <w:rsid w:val="001F0490"/>
    <w:rsid w:val="001F6580"/>
    <w:rsid w:val="00255301"/>
    <w:rsid w:val="002C6C78"/>
    <w:rsid w:val="002D50D6"/>
    <w:rsid w:val="002E1A79"/>
    <w:rsid w:val="002F65E6"/>
    <w:rsid w:val="00317391"/>
    <w:rsid w:val="00354748"/>
    <w:rsid w:val="00356113"/>
    <w:rsid w:val="003B472D"/>
    <w:rsid w:val="003D59EB"/>
    <w:rsid w:val="003F50F3"/>
    <w:rsid w:val="00492859"/>
    <w:rsid w:val="004B2B64"/>
    <w:rsid w:val="004E60CD"/>
    <w:rsid w:val="00521036"/>
    <w:rsid w:val="00541B55"/>
    <w:rsid w:val="005B34EB"/>
    <w:rsid w:val="0062394E"/>
    <w:rsid w:val="006403E2"/>
    <w:rsid w:val="00652A8D"/>
    <w:rsid w:val="00667FE6"/>
    <w:rsid w:val="00670347"/>
    <w:rsid w:val="00682E1C"/>
    <w:rsid w:val="00737088"/>
    <w:rsid w:val="00752627"/>
    <w:rsid w:val="00772CA2"/>
    <w:rsid w:val="007A6A70"/>
    <w:rsid w:val="007E39BA"/>
    <w:rsid w:val="007F3749"/>
    <w:rsid w:val="008338F6"/>
    <w:rsid w:val="00866842"/>
    <w:rsid w:val="008C3451"/>
    <w:rsid w:val="0095257A"/>
    <w:rsid w:val="00981B50"/>
    <w:rsid w:val="00A41BAA"/>
    <w:rsid w:val="00A4267B"/>
    <w:rsid w:val="00A4336E"/>
    <w:rsid w:val="00AA6489"/>
    <w:rsid w:val="00AB37F2"/>
    <w:rsid w:val="00AF08CD"/>
    <w:rsid w:val="00B16D9A"/>
    <w:rsid w:val="00B33D4C"/>
    <w:rsid w:val="00B905C4"/>
    <w:rsid w:val="00BD0A31"/>
    <w:rsid w:val="00BD2350"/>
    <w:rsid w:val="00C20EFC"/>
    <w:rsid w:val="00C343E5"/>
    <w:rsid w:val="00C83C6F"/>
    <w:rsid w:val="00D437B1"/>
    <w:rsid w:val="00D67E63"/>
    <w:rsid w:val="00D9600D"/>
    <w:rsid w:val="00D968E3"/>
    <w:rsid w:val="00DA2FF4"/>
    <w:rsid w:val="00E14B59"/>
    <w:rsid w:val="00E24D8E"/>
    <w:rsid w:val="00E85153"/>
    <w:rsid w:val="00E9786B"/>
    <w:rsid w:val="00F10699"/>
    <w:rsid w:val="00F46DDC"/>
    <w:rsid w:val="00F50974"/>
    <w:rsid w:val="00F72DF3"/>
    <w:rsid w:val="00F96EC1"/>
    <w:rsid w:val="00FC4C04"/>
    <w:rsid w:val="00FD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>
      <o:colormru v:ext="edit" colors="#121212,#1e1e1e"/>
    </o:shapedefaults>
    <o:shapelayout v:ext="edit">
      <o:idmap v:ext="edit" data="1"/>
    </o:shapelayout>
  </w:shapeDefaults>
  <w:decimalSymbol w:val="."/>
  <w:listSeparator w:val=","/>
  <w14:docId w14:val="5FB2F333"/>
  <w15:chartTrackingRefBased/>
  <w15:docId w15:val="{BA3EE530-9EB9-4409-AAB1-B252B8D4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94E"/>
  </w:style>
  <w:style w:type="paragraph" w:styleId="Heading1">
    <w:name w:val="heading 1"/>
    <w:basedOn w:val="Normal"/>
    <w:next w:val="Normal"/>
    <w:link w:val="Heading1Char"/>
    <w:uiPriority w:val="9"/>
    <w:qFormat/>
    <w:rsid w:val="00D43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7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7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7B1"/>
  </w:style>
  <w:style w:type="paragraph" w:styleId="Footer">
    <w:name w:val="footer"/>
    <w:basedOn w:val="Normal"/>
    <w:link w:val="FooterChar"/>
    <w:uiPriority w:val="99"/>
    <w:unhideWhenUsed/>
    <w:rsid w:val="00D437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7B1"/>
  </w:style>
  <w:style w:type="paragraph" w:customStyle="1" w:styleId="MainHeading">
    <w:name w:val="Main Heading"/>
    <w:basedOn w:val="Normal"/>
    <w:link w:val="MainHeadingChar"/>
    <w:qFormat/>
    <w:rsid w:val="00C83C6F"/>
    <w:pPr>
      <w:spacing w:before="960" w:after="640"/>
    </w:pPr>
    <w:rPr>
      <w:rFonts w:ascii="Montserrat Black" w:hAnsi="Montserrat Black"/>
      <w:color w:val="EAEAEA"/>
      <w:spacing w:val="12"/>
      <w:sz w:val="44"/>
      <w:szCs w:val="44"/>
    </w:rPr>
  </w:style>
  <w:style w:type="character" w:customStyle="1" w:styleId="MainHeadingChar">
    <w:name w:val="Main Heading Char"/>
    <w:basedOn w:val="DefaultParagraphFont"/>
    <w:link w:val="MainHeading"/>
    <w:rsid w:val="00C83C6F"/>
    <w:rPr>
      <w:rFonts w:ascii="Montserrat Black" w:hAnsi="Montserrat Black"/>
      <w:color w:val="EAEAEA"/>
      <w:spacing w:val="12"/>
      <w:sz w:val="44"/>
      <w:szCs w:val="44"/>
    </w:rPr>
  </w:style>
  <w:style w:type="paragraph" w:customStyle="1" w:styleId="Sub-Topic">
    <w:name w:val="Sub-Topic"/>
    <w:basedOn w:val="Normal"/>
    <w:link w:val="Sub-TopicChar"/>
    <w:qFormat/>
    <w:rsid w:val="00C83C6F"/>
    <w:pPr>
      <w:spacing w:before="400"/>
    </w:pPr>
    <w:rPr>
      <w:rFonts w:ascii="Montserrat SemiBold" w:eastAsia="MS PMincho" w:hAnsi="Montserrat SemiBold"/>
      <w:color w:val="4FC3F7"/>
      <w:spacing w:val="2"/>
      <w:sz w:val="28"/>
      <w:szCs w:val="28"/>
    </w:rPr>
  </w:style>
  <w:style w:type="character" w:customStyle="1" w:styleId="Sub-TopicChar">
    <w:name w:val="Sub-Topic Char"/>
    <w:basedOn w:val="DefaultParagraphFont"/>
    <w:link w:val="Sub-Topic"/>
    <w:rsid w:val="00C83C6F"/>
    <w:rPr>
      <w:rFonts w:ascii="Montserrat SemiBold" w:eastAsia="MS PMincho" w:hAnsi="Montserrat SemiBold"/>
      <w:color w:val="4FC3F7"/>
      <w:spacing w:val="2"/>
      <w:sz w:val="28"/>
      <w:szCs w:val="28"/>
    </w:rPr>
  </w:style>
  <w:style w:type="paragraph" w:customStyle="1" w:styleId="ParagraphText">
    <w:name w:val="Paragraph Text"/>
    <w:link w:val="ParagraphTextChar"/>
    <w:qFormat/>
    <w:rsid w:val="00A4336E"/>
    <w:pPr>
      <w:spacing w:after="240" w:line="360" w:lineRule="auto"/>
    </w:pPr>
    <w:rPr>
      <w:rFonts w:ascii="Montserrat" w:hAnsi="Montserrat"/>
      <w:color w:val="EAEAEA"/>
      <w:sz w:val="22"/>
      <w:szCs w:val="22"/>
    </w:rPr>
  </w:style>
  <w:style w:type="character" w:customStyle="1" w:styleId="ParagraphTextChar">
    <w:name w:val="Paragraph Text Char"/>
    <w:basedOn w:val="DefaultParagraphFont"/>
    <w:link w:val="ParagraphText"/>
    <w:rsid w:val="00A4336E"/>
    <w:rPr>
      <w:rFonts w:ascii="Montserrat" w:hAnsi="Montserrat"/>
      <w:color w:val="EAEAEA"/>
      <w:sz w:val="22"/>
      <w:szCs w:val="22"/>
    </w:rPr>
  </w:style>
  <w:style w:type="paragraph" w:customStyle="1" w:styleId="Topic">
    <w:name w:val="Topic"/>
    <w:basedOn w:val="Sub-Topic"/>
    <w:link w:val="TopicChar"/>
    <w:qFormat/>
    <w:rsid w:val="00D67E63"/>
    <w:rPr>
      <w:sz w:val="36"/>
      <w:szCs w:val="36"/>
    </w:rPr>
  </w:style>
  <w:style w:type="character" w:customStyle="1" w:styleId="TopicChar">
    <w:name w:val="Topic Char"/>
    <w:basedOn w:val="DefaultParagraphFont"/>
    <w:link w:val="Topic"/>
    <w:rsid w:val="00D67E63"/>
    <w:rPr>
      <w:rFonts w:ascii="Montserrat SemiBold" w:eastAsia="MS PMincho" w:hAnsi="Montserrat SemiBold"/>
      <w:color w:val="4FC3F7"/>
      <w:spacing w:val="2"/>
      <w:sz w:val="36"/>
      <w:szCs w:val="36"/>
    </w:rPr>
  </w:style>
  <w:style w:type="paragraph" w:customStyle="1" w:styleId="Keywords">
    <w:name w:val="Keywords"/>
    <w:basedOn w:val="Normal"/>
    <w:link w:val="KeywordsChar"/>
    <w:qFormat/>
    <w:rsid w:val="00C83C6F"/>
    <w:pPr>
      <w:spacing w:after="240" w:line="360" w:lineRule="auto"/>
    </w:pPr>
    <w:rPr>
      <w:rFonts w:ascii="Montserrat" w:hAnsi="Montserrat"/>
      <w:color w:val="F4D03F"/>
      <w:sz w:val="22"/>
      <w:szCs w:val="22"/>
    </w:rPr>
  </w:style>
  <w:style w:type="character" w:customStyle="1" w:styleId="KeywordsChar">
    <w:name w:val="Keywords Char"/>
    <w:basedOn w:val="DefaultParagraphFont"/>
    <w:link w:val="Keywords"/>
    <w:rsid w:val="00C83C6F"/>
    <w:rPr>
      <w:rFonts w:ascii="Montserrat" w:hAnsi="Montserrat"/>
      <w:color w:val="F4D03F"/>
      <w:sz w:val="22"/>
      <w:szCs w:val="22"/>
    </w:rPr>
  </w:style>
  <w:style w:type="paragraph" w:customStyle="1" w:styleId="CodeBlock">
    <w:name w:val="Code Block"/>
    <w:basedOn w:val="ParagraphText"/>
    <w:link w:val="CodeBlockChar"/>
    <w:qFormat/>
    <w:rsid w:val="00667FE6"/>
    <w:pPr>
      <w:shd w:val="clear" w:color="auto" w:fill="020617"/>
      <w:spacing w:before="60" w:after="60"/>
      <w:ind w:left="432" w:right="432"/>
    </w:pPr>
    <w:rPr>
      <w:rFonts w:ascii="JetBrains Mono" w:hAnsi="JetBrains Mono" w:cs="JetBrains Mono"/>
      <w:color w:val="E5E7EB"/>
    </w:rPr>
  </w:style>
  <w:style w:type="character" w:customStyle="1" w:styleId="CodeBlockChar">
    <w:name w:val="Code Block Char"/>
    <w:basedOn w:val="ParagraphTextChar"/>
    <w:link w:val="CodeBlock"/>
    <w:rsid w:val="00667FE6"/>
    <w:rPr>
      <w:rFonts w:ascii="JetBrains Mono" w:hAnsi="JetBrains Mono" w:cs="JetBrains Mono"/>
      <w:color w:val="E5E7EB"/>
      <w:sz w:val="22"/>
      <w:szCs w:val="22"/>
      <w:shd w:val="clear" w:color="auto" w:fill="020617"/>
    </w:rPr>
  </w:style>
  <w:style w:type="paragraph" w:styleId="NoSpacing">
    <w:name w:val="No Spacing"/>
    <w:uiPriority w:val="1"/>
    <w:qFormat/>
    <w:rsid w:val="00667FE6"/>
    <w:pPr>
      <w:spacing w:after="0" w:line="240" w:lineRule="auto"/>
    </w:pPr>
  </w:style>
  <w:style w:type="table" w:styleId="TableGrid">
    <w:name w:val="Table Grid"/>
    <w:basedOn w:val="TableNormal"/>
    <w:uiPriority w:val="39"/>
    <w:rsid w:val="00AF0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49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92C"/>
    <w:rPr>
      <w:color w:val="605E5C"/>
      <w:shd w:val="clear" w:color="auto" w:fill="E1DFDD"/>
    </w:rPr>
  </w:style>
  <w:style w:type="paragraph" w:customStyle="1" w:styleId="Comment">
    <w:name w:val="Comment"/>
    <w:basedOn w:val="CodeBlock"/>
    <w:link w:val="CommentChar"/>
    <w:qFormat/>
    <w:rsid w:val="0095257A"/>
    <w:rPr>
      <w:color w:val="747474" w:themeColor="background2" w:themeShade="80"/>
    </w:rPr>
  </w:style>
  <w:style w:type="character" w:customStyle="1" w:styleId="CommentChar">
    <w:name w:val="Comment Char"/>
    <w:basedOn w:val="CodeBlockChar"/>
    <w:link w:val="Comment"/>
    <w:rsid w:val="0095257A"/>
    <w:rPr>
      <w:rFonts w:ascii="JetBrains Mono" w:hAnsi="JetBrains Mono" w:cs="JetBrains Mono"/>
      <w:color w:val="747474" w:themeColor="background2" w:themeShade="80"/>
      <w:sz w:val="22"/>
      <w:szCs w:val="22"/>
      <w:shd w:val="clear" w:color="auto" w:fill="020617"/>
    </w:rPr>
  </w:style>
  <w:style w:type="paragraph" w:customStyle="1" w:styleId="CodeComment">
    <w:name w:val="Code Comment"/>
    <w:basedOn w:val="Comment"/>
    <w:link w:val="CodeCommentChar"/>
    <w:qFormat/>
    <w:rsid w:val="0095257A"/>
  </w:style>
  <w:style w:type="character" w:customStyle="1" w:styleId="CodeCommentChar">
    <w:name w:val="Code Comment Char"/>
    <w:basedOn w:val="CommentChar"/>
    <w:link w:val="CodeComment"/>
    <w:rsid w:val="0095257A"/>
    <w:rPr>
      <w:rFonts w:ascii="JetBrains Mono" w:hAnsi="JetBrains Mono" w:cs="JetBrains Mono"/>
      <w:color w:val="747474" w:themeColor="background2" w:themeShade="80"/>
      <w:sz w:val="22"/>
      <w:szCs w:val="22"/>
      <w:shd w:val="clear" w:color="auto" w:fill="0206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ithub.com/priy7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iya\OneDrive\GitHub\OpenCV-note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5AA2C-CDE3-489E-8474-DE2892830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6</TotalTime>
  <Pages>7</Pages>
  <Words>361</Words>
  <Characters>1754</Characters>
  <Application>Microsoft Office Word</Application>
  <DocSecurity>0</DocSecurity>
  <Lines>109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Priyal Patel</dc:creator>
  <cp:keywords/>
  <dc:description/>
  <cp:lastModifiedBy>Asmi Patel</cp:lastModifiedBy>
  <cp:revision>6</cp:revision>
  <cp:lastPrinted>2026-01-26T08:02:00Z</cp:lastPrinted>
  <dcterms:created xsi:type="dcterms:W3CDTF">2026-01-26T07:58:00Z</dcterms:created>
  <dcterms:modified xsi:type="dcterms:W3CDTF">2026-01-26T08:14:00Z</dcterms:modified>
</cp:coreProperties>
</file>